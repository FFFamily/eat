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98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88" w:afterLines="100"/>
        <w:jc w:val="center"/>
        <w:textAlignment w:val="auto"/>
        <w:rPr>
          <w:rFonts w:hint="eastAsia" w:ascii="方正大标宋简体" w:hAnsi="方正大标宋简体" w:eastAsia="方正大标宋简体" w:cs="方正大标宋简体"/>
          <w:sz w:val="40"/>
          <w:szCs w:val="48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sz w:val="40"/>
          <w:szCs w:val="48"/>
          <w:lang w:val="en-US" w:eastAsia="zh-CN"/>
        </w:rPr>
        <w:t>货 物 交 付 单</w:t>
      </w:r>
    </w:p>
    <w:p w14:paraId="3C4A6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8" w:beforeLines="100"/>
        <w:textAlignment w:val="auto"/>
        <w:rPr>
          <w:rFonts w:hint="default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致：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合作方字段</w:t>
      </w:r>
    </w:p>
    <w:p w14:paraId="5CDA1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8" w:beforeLines="100"/>
        <w:ind w:firstLine="480" w:firstLineChars="200"/>
        <w:textAlignment w:val="auto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按合同（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合同编号字段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）约定，现就该合同下的订单（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订单编号字段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）进行交付：</w:t>
      </w:r>
    </w:p>
    <w:p w14:paraId="14AF8C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95" w:beforeLines="50"/>
        <w:ind w:firstLine="482" w:firstLineChars="200"/>
        <w:textAlignment w:val="auto"/>
        <w:rPr>
          <w:rFonts w:hint="default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kern w:val="2"/>
          <w:sz w:val="24"/>
          <w:szCs w:val="24"/>
          <w:lang w:val="en-US" w:eastAsia="zh-CN" w:bidi="ar-SA"/>
        </w:rPr>
        <w:t>一、交付</w:t>
      </w: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  <w:t>信息</w:t>
      </w:r>
    </w:p>
    <w:p w14:paraId="63692DE8">
      <w:p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（1）交付内容</w:t>
      </w:r>
    </w:p>
    <w:p w14:paraId="0F0CE144">
      <w:p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再生资源货物，以该订单对应的《业务结算单》为准。</w:t>
      </w:r>
    </w:p>
    <w:p w14:paraId="3F4F9F32">
      <w:pPr>
        <w:ind w:firstLine="480" w:firstLineChars="200"/>
        <w:rPr>
          <w:rFonts w:hint="default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货物备注：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vertAlign w:val="baseline"/>
          <w:lang w:val="en-US" w:eastAsia="zh-CN"/>
        </w:rPr>
        <w:t>备注信息字段</w:t>
      </w:r>
    </w:p>
    <w:p w14:paraId="7404A5CD">
      <w:pPr>
        <w:numPr>
          <w:ilvl w:val="0"/>
          <w:numId w:val="1"/>
        </w:num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交付重量</w:t>
      </w:r>
    </w:p>
    <w:p w14:paraId="387E991E">
      <w:pPr>
        <w:numPr>
          <w:ilvl w:val="0"/>
          <w:numId w:val="0"/>
        </w:numPr>
        <w:ind w:firstLine="480" w:firstLineChars="200"/>
        <w:rPr>
          <w:rFonts w:hint="default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vertAlign w:val="baseline"/>
          <w:lang w:val="en-US" w:eastAsia="zh-CN"/>
        </w:rPr>
        <w:t>交付货物重量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kg</w:t>
      </w:r>
    </w:p>
    <w:p w14:paraId="67EC8DA0">
      <w:pPr>
        <w:numPr>
          <w:ilvl w:val="0"/>
          <w:numId w:val="0"/>
        </w:num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（3）交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付地址</w:t>
      </w:r>
    </w:p>
    <w:p w14:paraId="3E5D4B17">
      <w:pPr>
        <w:numPr>
          <w:ilvl w:val="0"/>
          <w:numId w:val="0"/>
        </w:numPr>
        <w:ind w:firstLine="480" w:firstLineChars="200"/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交付地点：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交付地点字段</w:t>
      </w:r>
    </w:p>
    <w:p w14:paraId="3129FC2F">
      <w:pPr>
        <w:numPr>
          <w:ilvl w:val="0"/>
          <w:numId w:val="0"/>
        </w:numPr>
        <w:ind w:firstLine="480" w:firstLineChars="200"/>
        <w:rPr>
          <w:rFonts w:hint="default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交付时间：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交付时间字段</w:t>
      </w:r>
    </w:p>
    <w:p w14:paraId="2D290E3C">
      <w:pPr>
        <w:numPr>
          <w:ilvl w:val="0"/>
          <w:numId w:val="0"/>
        </w:numPr>
        <w:ind w:firstLine="480" w:firstLineChars="200"/>
        <w:rPr>
          <w:rFonts w:hint="default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交付照片：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交付照片</w:t>
      </w:r>
    </w:p>
    <w:p w14:paraId="584A6419">
      <w:pPr>
        <w:numPr>
          <w:ilvl w:val="0"/>
          <w:numId w:val="0"/>
        </w:num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（3）订单经办人</w:t>
      </w:r>
    </w:p>
    <w:p w14:paraId="1703334B">
      <w:pPr>
        <w:ind w:firstLine="480" w:firstLineChars="200"/>
        <w:rPr>
          <w:rFonts w:hint="eastAsia" w:ascii="方正仿宋简体" w:hAnsi="方正仿宋简体" w:eastAsia="方正仿宋简体" w:cs="方正仿宋简体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供方公司名称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：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供方经办人字段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供方经办人电话字段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）</w:t>
      </w:r>
    </w:p>
    <w:p w14:paraId="13E0940F">
      <w:pPr>
        <w:ind w:firstLine="480" w:firstLineChars="200"/>
        <w:rPr>
          <w:rFonts w:hint="default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需方公司名称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：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需方经办人字段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需方经办人电话字段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）</w:t>
      </w:r>
    </w:p>
    <w:p w14:paraId="67EB3F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95" w:beforeLines="50"/>
        <w:ind w:firstLine="482" w:firstLineChars="200"/>
        <w:textAlignment w:val="auto"/>
        <w:rPr>
          <w:rFonts w:hint="default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  <w:t>二、其他信息</w:t>
      </w:r>
    </w:p>
    <w:p w14:paraId="5AF286C2">
      <w:p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（1）合规提示：按合同约定，您承诺并确认本次交付的货物来源合法，非盗窃、抢劫等非法所得。</w:t>
      </w:r>
    </w:p>
    <w:p w14:paraId="4A003BFA">
      <w:p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（2）授权提示：按合同约定，您在确认本交付单内容后，您提供“订单识别码”行为，视为您同意本交付单。</w:t>
      </w:r>
    </w:p>
    <w:p w14:paraId="4668F2C1">
      <w:p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（3）双方确认：以上货物已交付，此交付单为交付事实确认。</w:t>
      </w:r>
    </w:p>
    <w:p w14:paraId="2EEF431B">
      <w:pP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</w:p>
    <w:p w14:paraId="20A00CF4">
      <w:pPr>
        <w:ind w:firstLine="480" w:firstLineChars="200"/>
        <w:jc w:val="right"/>
        <w:rPr>
          <w:rFonts w:hint="default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货物交付单生成日期字段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5C39CB98-C2DB-4AD3-A5BB-E0EC77B422F9}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8F7400B1-15B7-4B5C-98B4-B5F2E4EFBCB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D1D3D"/>
    <w:multiLevelType w:val="singleLevel"/>
    <w:tmpl w:val="935D1D3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saveSubset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847DE1"/>
    <w:rsid w:val="01287217"/>
    <w:rsid w:val="01341807"/>
    <w:rsid w:val="07011CC2"/>
    <w:rsid w:val="07644792"/>
    <w:rsid w:val="07B6076A"/>
    <w:rsid w:val="08F04266"/>
    <w:rsid w:val="09284798"/>
    <w:rsid w:val="0A36742C"/>
    <w:rsid w:val="0B676542"/>
    <w:rsid w:val="0CD23B9A"/>
    <w:rsid w:val="0DBF68FD"/>
    <w:rsid w:val="0F2033CB"/>
    <w:rsid w:val="0F2B6FD9"/>
    <w:rsid w:val="183C240D"/>
    <w:rsid w:val="1AA24D9F"/>
    <w:rsid w:val="1D241C4C"/>
    <w:rsid w:val="23735D67"/>
    <w:rsid w:val="246F4781"/>
    <w:rsid w:val="24B74A3E"/>
    <w:rsid w:val="267314A3"/>
    <w:rsid w:val="27532138"/>
    <w:rsid w:val="2841535D"/>
    <w:rsid w:val="28DA2E89"/>
    <w:rsid w:val="2A217C10"/>
    <w:rsid w:val="2A4254F9"/>
    <w:rsid w:val="2D1F32F4"/>
    <w:rsid w:val="2FDB53C0"/>
    <w:rsid w:val="323B4D81"/>
    <w:rsid w:val="328E04C8"/>
    <w:rsid w:val="34B70380"/>
    <w:rsid w:val="38507FCD"/>
    <w:rsid w:val="38DF0CF8"/>
    <w:rsid w:val="3AE174A3"/>
    <w:rsid w:val="3D6E6AA7"/>
    <w:rsid w:val="3E9B4698"/>
    <w:rsid w:val="43170066"/>
    <w:rsid w:val="43446334"/>
    <w:rsid w:val="44A84E71"/>
    <w:rsid w:val="454B71FB"/>
    <w:rsid w:val="477DCE1E"/>
    <w:rsid w:val="47F95F8C"/>
    <w:rsid w:val="4BC02140"/>
    <w:rsid w:val="524E27EF"/>
    <w:rsid w:val="52C8312A"/>
    <w:rsid w:val="5497183A"/>
    <w:rsid w:val="573E1E21"/>
    <w:rsid w:val="5B487E91"/>
    <w:rsid w:val="5CF9550F"/>
    <w:rsid w:val="5E453CC5"/>
    <w:rsid w:val="5EFEBDE8"/>
    <w:rsid w:val="60AD0CA0"/>
    <w:rsid w:val="62B47227"/>
    <w:rsid w:val="62EC710A"/>
    <w:rsid w:val="652561BA"/>
    <w:rsid w:val="68CA2609"/>
    <w:rsid w:val="68CC1AED"/>
    <w:rsid w:val="69BB0F42"/>
    <w:rsid w:val="6A637494"/>
    <w:rsid w:val="6B99520C"/>
    <w:rsid w:val="6BCF62E6"/>
    <w:rsid w:val="6CD3A16D"/>
    <w:rsid w:val="6D535020"/>
    <w:rsid w:val="6E5F49A6"/>
    <w:rsid w:val="6FFF37D2"/>
    <w:rsid w:val="70DE2EF1"/>
    <w:rsid w:val="718F158B"/>
    <w:rsid w:val="75ED062E"/>
    <w:rsid w:val="763C5112"/>
    <w:rsid w:val="767174B1"/>
    <w:rsid w:val="79D841EA"/>
    <w:rsid w:val="7C5F4108"/>
    <w:rsid w:val="7D2D3A06"/>
    <w:rsid w:val="7F79C282"/>
    <w:rsid w:val="7F7B6CAE"/>
    <w:rsid w:val="7F995BFA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335</Words>
  <Characters>336</Characters>
  <Lines>0</Lines>
  <Paragraphs>0</Paragraphs>
  <TotalTime>4</TotalTime>
  <ScaleCrop>false</ScaleCrop>
  <LinksUpToDate>false</LinksUpToDate>
  <CharactersWithSpaces>340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黄灏</cp:lastModifiedBy>
  <dcterms:modified xsi:type="dcterms:W3CDTF">2025-12-06T03:19:59Z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eyJoZGlkIjoiMTkzMDQ5Yzg1NjA3ZTM1ZmI5MTc1ZjA1YjUxN2RhNzkiLCJ1c2VySWQiOiI1Nzg2MzEyNDAifQ==</vt:lpwstr>
  </property>
  <property fmtid="{D5CDD505-2E9C-101B-9397-08002B2CF9AE}" pid="6" name="ICV">
    <vt:lpwstr>19D791D6A0304F058BDD7A12AD0B240F_12</vt:lpwstr>
  </property>
</Properties>
</file>